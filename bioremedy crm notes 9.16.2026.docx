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F0D5" w14:textId="77777777" w:rsidR="00A22B29" w:rsidRDefault="00000000" w:rsidP="009E712F">
      <w:r>
        <w:t>Contact owner on details page auto assigned to Olivia grant for some reason.</w:t>
      </w:r>
    </w:p>
    <w:p w14:paraId="7F180327" w14:textId="77777777" w:rsidR="00A22B29" w:rsidRDefault="00000000" w:rsidP="009E712F">
      <w:r>
        <w:t xml:space="preserve">Owner on “Role and account” section lists unassigned even </w:t>
      </w:r>
      <w:proofErr w:type="spellStart"/>
      <w:r>
        <w:t>tho</w:t>
      </w:r>
      <w:proofErr w:type="spellEnd"/>
      <w:r>
        <w:t xml:space="preserve"> it is given an account owner when created. </w:t>
      </w:r>
      <w:proofErr w:type="gramStart"/>
      <w:r>
        <w:t>Also</w:t>
      </w:r>
      <w:proofErr w:type="gramEnd"/>
      <w:r>
        <w:t xml:space="preserve"> the “account role” for a contact should be their job position, unless that is specifically different than title. I think it should be different, I think Account role should be something our internal system understands while job title is something that is written on their business card.</w:t>
      </w:r>
    </w:p>
    <w:p w14:paraId="573DDEF6" w14:textId="77777777" w:rsidR="00A22B29" w:rsidRDefault="00000000" w:rsidP="009E712F">
      <w:r>
        <w:t xml:space="preserve">Contacts have notes next to </w:t>
      </w:r>
      <w:proofErr w:type="gramStart"/>
      <w:r>
        <w:t>birthday</w:t>
      </w:r>
      <w:proofErr w:type="gramEnd"/>
      <w:r>
        <w:t xml:space="preserve"> this should be a specific note only for their birthday and not a universally shared note. There should be another note section for general contact notes.</w:t>
      </w:r>
    </w:p>
    <w:p w14:paraId="7B9F5D81" w14:textId="77777777" w:rsidR="00A22B29" w:rsidRDefault="00000000" w:rsidP="009E712F">
      <w:r>
        <w:t xml:space="preserve">Tasks on contacts show up but when you create other </w:t>
      </w:r>
      <w:proofErr w:type="gramStart"/>
      <w:r>
        <w:t>activities</w:t>
      </w:r>
      <w:proofErr w:type="gramEnd"/>
      <w:r>
        <w:t xml:space="preserve"> they do not. We need that to list all upcoming activities.</w:t>
      </w:r>
      <w:r>
        <w:br/>
        <w:t xml:space="preserve">Filter account Timeline by person, Related, tag, or event type. Related should list all persons, opportunities, projects, </w:t>
      </w:r>
      <w:proofErr w:type="spellStart"/>
      <w:r>
        <w:t>ect</w:t>
      </w:r>
      <w:proofErr w:type="spellEnd"/>
      <w:r>
        <w:t xml:space="preserve"> associated with that account. </w:t>
      </w:r>
    </w:p>
    <w:p w14:paraId="2BD30B69" w14:textId="77777777" w:rsidR="00A22B29" w:rsidRDefault="00000000" w:rsidP="009E712F">
      <w:r>
        <w:t>When using search function in timeline it only lets you type one character at a time</w:t>
      </w:r>
    </w:p>
    <w:p w14:paraId="5A698433" w14:textId="77777777" w:rsidR="00A22B29" w:rsidRDefault="00000000" w:rsidP="009E712F">
      <w:r>
        <w:t xml:space="preserve">Created contacts are given address one of the </w:t>
      </w:r>
      <w:proofErr w:type="gramStart"/>
      <w:r>
        <w:t>account</w:t>
      </w:r>
      <w:proofErr w:type="gramEnd"/>
      <w:r>
        <w:t>, but I am not sure where the city/state comes from?</w:t>
      </w:r>
    </w:p>
    <w:p w14:paraId="1D017631" w14:textId="77777777" w:rsidR="00A22B29" w:rsidRDefault="00000000" w:rsidP="009E712F">
      <w:r>
        <w:t xml:space="preserve">Opportunities should not have close </w:t>
      </w:r>
      <w:proofErr w:type="gramStart"/>
      <w:r>
        <w:t>dates, or</w:t>
      </w:r>
      <w:proofErr w:type="gramEnd"/>
      <w:r>
        <w:t xml:space="preserve"> </w:t>
      </w:r>
      <w:proofErr w:type="spellStart"/>
      <w:proofErr w:type="gramStart"/>
      <w:r>
        <w:t>atleast</w:t>
      </w:r>
      <w:proofErr w:type="spellEnd"/>
      <w:proofErr w:type="gramEnd"/>
      <w:r>
        <w:t xml:space="preserve"> make it general. They can be hard to follow. Cleanup types in opportunity don’t align with field work deployment </w:t>
      </w:r>
      <w:r>
        <w:br/>
      </w:r>
    </w:p>
    <w:p w14:paraId="5C1FEB39" w14:textId="77777777" w:rsidR="00A22B29" w:rsidRDefault="00000000" w:rsidP="009E712F">
      <w:r>
        <w:t xml:space="preserve">Sometimes creatine a new opportunity from account page will be successful but </w:t>
      </w:r>
      <w:proofErr w:type="spellStart"/>
      <w:proofErr w:type="gramStart"/>
      <w:r>
        <w:t>wont</w:t>
      </w:r>
      <w:proofErr w:type="spellEnd"/>
      <w:proofErr w:type="gramEnd"/>
      <w:r>
        <w:t xml:space="preserve"> take you to opportunity page.</w:t>
      </w:r>
      <w:r>
        <w:br/>
      </w:r>
      <w:r>
        <w:br/>
        <w:t xml:space="preserve">I would like to adjust the header page, it says “Operations Platform” it should say the applet that it is in “Sales” or “Operations” </w:t>
      </w:r>
    </w:p>
    <w:p w14:paraId="4F8FD71A" w14:textId="77777777" w:rsidR="00A22B29" w:rsidRDefault="00000000" w:rsidP="009E712F">
      <w:r>
        <w:t xml:space="preserve">Remove the “New </w:t>
      </w:r>
      <w:proofErr w:type="gramStart"/>
      <w:r>
        <w:t>Opportunity”  button</w:t>
      </w:r>
      <w:proofErr w:type="gramEnd"/>
      <w:r>
        <w:t xml:space="preserve"> and expand the “+” button to be a “+ Create” button that creates a drop down for creating a new account, contact, opportunity, or activity.</w:t>
      </w:r>
      <w:r>
        <w:br/>
      </w:r>
      <w:r>
        <w:br/>
        <w:t xml:space="preserve">remove the </w:t>
      </w:r>
      <w:proofErr w:type="gramStart"/>
      <w:r>
        <w:t>“ Account</w:t>
      </w:r>
      <w:proofErr w:type="gramEnd"/>
      <w:r>
        <w:t xml:space="preserve"> Table” one core account record shared by sales, operations… </w:t>
      </w:r>
      <w:r>
        <w:br/>
      </w:r>
      <w:r>
        <w:br/>
        <w:t xml:space="preserve">Make the sales account view list have buttons that can filter, or search accounts. This is </w:t>
      </w:r>
      <w:proofErr w:type="spellStart"/>
      <w:r>
        <w:t>inplace</w:t>
      </w:r>
      <w:proofErr w:type="spellEnd"/>
      <w:r>
        <w:t xml:space="preserve"> of the “Search Accounts or sites” “all industries filters” and </w:t>
      </w:r>
      <w:proofErr w:type="gramStart"/>
      <w:r>
        <w:t>“ different</w:t>
      </w:r>
      <w:proofErr w:type="gramEnd"/>
      <w:r>
        <w:t xml:space="preserve"> views”</w:t>
      </w:r>
      <w:r>
        <w:br/>
      </w:r>
      <w:r>
        <w:br/>
        <w:t>Do these same cleanup steps on contacts and opportunities. Note that on opportunity views that have lists should also have the same search ability like detailed above.</w:t>
      </w:r>
      <w:r>
        <w:br/>
      </w:r>
      <w:r>
        <w:br/>
        <w:t>Also on the opportunity and contact table remove the blue text boxes like we did for accounts.</w:t>
      </w:r>
      <w:r>
        <w:br/>
      </w:r>
      <w:r>
        <w:br/>
        <w:t>When creating an opportunity is asks for cleanup type, we may want to add Investigation Needed or unknown or something like that. We might also want to rename it to Opportunity type.</w:t>
      </w:r>
    </w:p>
    <w:p w14:paraId="5C3BE1C7" w14:textId="77777777" w:rsidR="00A22B29" w:rsidRDefault="00000000" w:rsidP="009E712F">
      <w:r>
        <w:t xml:space="preserve">When editing a </w:t>
      </w:r>
      <w:proofErr w:type="gramStart"/>
      <w:r>
        <w:t>contact</w:t>
      </w:r>
      <w:proofErr w:type="gramEnd"/>
      <w:r>
        <w:t xml:space="preserve"> you can only have one associated opportunity, this should be a </w:t>
      </w:r>
      <w:proofErr w:type="gramStart"/>
      <w:r>
        <w:t>one to many</w:t>
      </w:r>
      <w:proofErr w:type="gramEnd"/>
      <w:r>
        <w:t xml:space="preserve"> style relationship where a contact can be on many opportunities, creating a contact and asking to </w:t>
      </w:r>
      <w:proofErr w:type="spellStart"/>
      <w:r>
        <w:t>accoiate</w:t>
      </w:r>
      <w:proofErr w:type="spellEnd"/>
      <w:r>
        <w:t xml:space="preserve"> an opportunity can make things shorter, but then later editing that contact leaves in the original </w:t>
      </w:r>
      <w:r>
        <w:lastRenderedPageBreak/>
        <w:t xml:space="preserve">opportunity in a stuck stage. I am not sure if there is a cleanup event that happens when you win or lose said opportunity but </w:t>
      </w:r>
      <w:proofErr w:type="gramStart"/>
      <w:r>
        <w:t>regardless</w:t>
      </w:r>
      <w:proofErr w:type="gramEnd"/>
      <w:r>
        <w:t xml:space="preserve"> we need to fix the associated opportunity when you go to edit the contact. </w:t>
      </w:r>
      <w:r>
        <w:br/>
        <w:t>When in an opportunity under associated contacts you can click “edit” and it will let you edit the contacts core details using the standard contact edit page. We should have this be a relevant edit page as it relates to the specific opportunity that is open.</w:t>
      </w:r>
    </w:p>
    <w:p w14:paraId="00516743" w14:textId="77777777" w:rsidR="00A22B29" w:rsidRDefault="00000000" w:rsidP="009E712F">
      <w:r>
        <w:t>On contact linked opportunity page, opportunities are not clickable.</w:t>
      </w:r>
    </w:p>
    <w:p w14:paraId="4DF33242" w14:textId="77777777" w:rsidR="00A22B29" w:rsidRDefault="00000000" w:rsidP="009E712F">
      <w:r>
        <w:t xml:space="preserve">Timeline events need to be clickable where they expand and show more information or go to a new activity card. </w:t>
      </w:r>
    </w:p>
    <w:p w14:paraId="05DBDB4F" w14:textId="77777777" w:rsidR="00A22B29" w:rsidRDefault="00A22B29" w:rsidP="009E712F"/>
    <w:p w14:paraId="7BD10C74" w14:textId="77777777" w:rsidR="009E712F" w:rsidRDefault="00000000" w:rsidP="009E712F">
      <w:r>
        <w:t xml:space="preserve">Adding associated contacts to an opportunity is only possible through editing statuses like “Lead details” or by connecting them via an activity. But activities only allow one contact included per activity. We need to expand that to allow multiple contacts </w:t>
      </w:r>
      <w:proofErr w:type="gramStart"/>
      <w:r>
        <w:t>be</w:t>
      </w:r>
      <w:proofErr w:type="gramEnd"/>
      <w:r>
        <w:t xml:space="preserve"> connected to a single activity. And </w:t>
      </w:r>
      <w:proofErr w:type="spellStart"/>
      <w:r>
        <w:t>als</w:t>
      </w:r>
      <w:proofErr w:type="spellEnd"/>
    </w:p>
    <w:p w14:paraId="1DD7C277" w14:textId="77777777" w:rsidR="009E712F" w:rsidRDefault="009E712F" w:rsidP="009E712F">
      <w:pPr>
        <w:pStyle w:val="ListParagraph"/>
      </w:pPr>
    </w:p>
    <w:p w14:paraId="41D8EC93" w14:textId="77777777" w:rsidR="009E712F" w:rsidRDefault="00000000" w:rsidP="009E712F">
      <w:proofErr w:type="spellStart"/>
      <w:r>
        <w:t>Lead</w:t>
      </w:r>
      <w:proofErr w:type="spellEnd"/>
      <w:r>
        <w:t xml:space="preserve"> stage is a bit irrelevant if the industry is coming from an account, we need to refine the lead stage to make it a bit smoother. Maybe we jump to a later stage?  Lead stage gets </w:t>
      </w:r>
      <w:proofErr w:type="spellStart"/>
      <w:proofErr w:type="gramStart"/>
      <w:r>
        <w:t>it’s</w:t>
      </w:r>
      <w:proofErr w:type="spellEnd"/>
      <w:proofErr w:type="gramEnd"/>
      <w:r>
        <w:t xml:space="preserve"> current situation from somewhere, I don’t know where that data comes from but regardless of the cleanup type it lists the same thing. “Municipal emergency response and environmental services”</w:t>
      </w:r>
      <w:r>
        <w:br/>
      </w:r>
    </w:p>
    <w:p w14:paraId="39F8AA94" w14:textId="77777777" w:rsidR="009E712F" w:rsidRDefault="009E712F" w:rsidP="009E712F">
      <w:pPr>
        <w:pStyle w:val="ListParagraph"/>
      </w:pPr>
    </w:p>
    <w:p w14:paraId="5E791294" w14:textId="24BB55D7" w:rsidR="00A22B29" w:rsidRDefault="00000000" w:rsidP="009E712F">
      <w:r>
        <w:t xml:space="preserve">For associated contacts, we need to allow users the ability to add and remove associated contacts, if someone is removed, they should be dropped down to a formerly associated contact section that only appears if they were removed. The user can then hide the “formerly associated contact section with a small button click that should be aligned to the right side of the box on the same line as “Associated Contacts” again the button and section only appear if there is a contact that is or was removed. </w:t>
      </w:r>
      <w:r>
        <w:br/>
      </w:r>
    </w:p>
    <w:p w14:paraId="65CAB066" w14:textId="77777777" w:rsidR="00A22B29" w:rsidRDefault="00000000" w:rsidP="009E712F">
      <w:r>
        <w:t xml:space="preserve">On contact page connected via projects and opportunities only populates if the contact is listed as </w:t>
      </w:r>
      <w:proofErr w:type="spellStart"/>
      <w:proofErr w:type="gramStart"/>
      <w:r>
        <w:t>a</w:t>
      </w:r>
      <w:proofErr w:type="spellEnd"/>
      <w:proofErr w:type="gramEnd"/>
      <w:r>
        <w:t xml:space="preserve"> associated contact for a project which forces them to be </w:t>
      </w:r>
      <w:proofErr w:type="spellStart"/>
      <w:proofErr w:type="gramStart"/>
      <w:r>
        <w:t>a</w:t>
      </w:r>
      <w:proofErr w:type="spellEnd"/>
      <w:proofErr w:type="gramEnd"/>
      <w:r>
        <w:t xml:space="preserve"> account contact. This should include “team Members” and maybe some other areas. But we also want this filterable. The text also </w:t>
      </w:r>
      <w:proofErr w:type="gramStart"/>
      <w:r>
        <w:t>says</w:t>
      </w:r>
      <w:proofErr w:type="gramEnd"/>
      <w:r>
        <w:t xml:space="preserve"> “Connected Via ‘opportunity 1’, ‘Opportunity 2’” we want those opportunities to be listed like badges and only list the most recent 3-4 </w:t>
      </w:r>
      <w:proofErr w:type="spellStart"/>
      <w:r>
        <w:t>opprotunities</w:t>
      </w:r>
      <w:proofErr w:type="spellEnd"/>
      <w:r>
        <w:t xml:space="preserve"> or projects. </w:t>
      </w:r>
    </w:p>
    <w:p w14:paraId="2BDE23D4" w14:textId="77777777" w:rsidR="00A22B29" w:rsidRDefault="00000000" w:rsidP="009E712F">
      <w:r>
        <w:t xml:space="preserve">Account pages need a “contacts” page that lists all contacts in the org, this might be the company structure section that is supposed to be a hierarchy tree, but for right now is just a boxed style display. </w:t>
      </w:r>
    </w:p>
    <w:p w14:paraId="04114FA4" w14:textId="77777777" w:rsidR="00A22B29" w:rsidRDefault="00000000" w:rsidP="009E712F">
      <w:r>
        <w:t xml:space="preserve">I think I somehow was able to remove a contact from an </w:t>
      </w:r>
      <w:proofErr w:type="gramStart"/>
      <w:r>
        <w:t>opportunity,</w:t>
      </w:r>
      <w:proofErr w:type="gramEnd"/>
      <w:r>
        <w:t xml:space="preserve"> I am not sure how I did this.</w:t>
      </w:r>
    </w:p>
    <w:p w14:paraId="2728EEF7" w14:textId="77777777" w:rsidR="00A22B29" w:rsidRDefault="00A22B29" w:rsidP="009E712F"/>
    <w:p w14:paraId="5AE32CCB" w14:textId="77777777" w:rsidR="009E712F" w:rsidRDefault="00000000" w:rsidP="009E712F">
      <w:r>
        <w:t xml:space="preserve">Develop and planning section of opportunities, under Resource needs it lists vendor/subcontractor needs. We may want to look into where this data goes, having it be open text free for any entry makes sense but later we will want the sub/vendor entries to be selected from the approved vendor/sub list. </w:t>
      </w:r>
      <w:r>
        <w:lastRenderedPageBreak/>
        <w:t>Here it is fine, but later it will matter.</w:t>
      </w:r>
      <w:r>
        <w:br/>
      </w:r>
      <w:r>
        <w:br/>
      </w:r>
    </w:p>
    <w:p w14:paraId="583A48C7" w14:textId="77777777" w:rsidR="009E712F" w:rsidRDefault="009E712F" w:rsidP="009E712F">
      <w:pPr>
        <w:pStyle w:val="ListParagraph"/>
      </w:pPr>
    </w:p>
    <w:p w14:paraId="2B61CFCC" w14:textId="77777777" w:rsidR="009E712F" w:rsidRDefault="00000000" w:rsidP="009E712F">
      <w:r>
        <w:t>on opportunity develop and planning the primary stakeholder checkbox is floating way off out of the way.</w:t>
      </w:r>
      <w:r>
        <w:br/>
      </w:r>
    </w:p>
    <w:p w14:paraId="626D8A91" w14:textId="77777777" w:rsidR="009E712F" w:rsidRDefault="009E712F" w:rsidP="009E712F">
      <w:pPr>
        <w:pStyle w:val="ListParagraph"/>
      </w:pPr>
    </w:p>
    <w:p w14:paraId="34E2C8D9" w14:textId="77777777" w:rsidR="009E712F" w:rsidRDefault="00000000" w:rsidP="009E712F">
      <w:proofErr w:type="gramStart"/>
      <w:r>
        <w:t>on</w:t>
      </w:r>
      <w:proofErr w:type="gramEnd"/>
      <w:r>
        <w:t xml:space="preserve"> </w:t>
      </w:r>
      <w:proofErr w:type="spellStart"/>
      <w:r>
        <w:t>oppoortuntity</w:t>
      </w:r>
      <w:proofErr w:type="spellEnd"/>
      <w:r>
        <w:t xml:space="preserve"> </w:t>
      </w:r>
      <w:proofErr w:type="gramStart"/>
      <w:r>
        <w:t>develop</w:t>
      </w:r>
      <w:proofErr w:type="gramEnd"/>
      <w:r>
        <w:t xml:space="preserve"> and </w:t>
      </w:r>
      <w:proofErr w:type="gramStart"/>
      <w:r>
        <w:t>planning</w:t>
      </w:r>
      <w:proofErr w:type="gramEnd"/>
      <w:r>
        <w:t xml:space="preserve"> stage we have site walk, but there is only a drop down for incomplete, complete, and not needed. We should have a site walk be a </w:t>
      </w:r>
      <w:proofErr w:type="spellStart"/>
      <w:r>
        <w:t>scheduleable</w:t>
      </w:r>
      <w:proofErr w:type="spellEnd"/>
      <w:r>
        <w:t xml:space="preserve"> task, that can be added via the timeline like any other activity or scheduled in the develop details panel. Where it asks </w:t>
      </w:r>
      <w:proofErr w:type="gramStart"/>
      <w:r>
        <w:t>“ is</w:t>
      </w:r>
      <w:proofErr w:type="gramEnd"/>
      <w:r>
        <w:t xml:space="preserve"> site walk needed” yes or no? based on that it gives you the ability to schedule it really quick and then also just has the existing dropdown menu right after. This way if a site walk was done outside of the </w:t>
      </w:r>
      <w:proofErr w:type="spellStart"/>
      <w:r>
        <w:t>crm</w:t>
      </w:r>
      <w:proofErr w:type="spellEnd"/>
      <w:r>
        <w:t xml:space="preserve"> it can be recorded but without holding up the project. </w:t>
      </w:r>
      <w:r>
        <w:br/>
      </w:r>
      <w:r>
        <w:br/>
      </w:r>
    </w:p>
    <w:p w14:paraId="7B40040C" w14:textId="77777777" w:rsidR="009E712F" w:rsidRDefault="009E712F" w:rsidP="009E712F">
      <w:pPr>
        <w:pStyle w:val="ListParagraph"/>
      </w:pPr>
    </w:p>
    <w:p w14:paraId="1E743DD2" w14:textId="77777777" w:rsidR="009E712F" w:rsidRDefault="00000000" w:rsidP="009E712F">
      <w:r>
        <w:t xml:space="preserve">If a site walk is needed and scheduled, we may want to have a field app for </w:t>
      </w:r>
      <w:proofErr w:type="gramStart"/>
      <w:r>
        <w:t>sales persons</w:t>
      </w:r>
      <w:proofErr w:type="gramEnd"/>
      <w:r>
        <w:t xml:space="preserve"> as well that way they can record photos and info from the site. If they click the site walk is complete, and no timeline activity for a site walk exists it could ask if the user would like to upload photos, videos, notes, lidar scans, pdfs, drawings, to a retroactively created site walk. If the user says no, it marks it as complete and moves on. If they say </w:t>
      </w:r>
      <w:proofErr w:type="gramStart"/>
      <w:r>
        <w:t>yes</w:t>
      </w:r>
      <w:proofErr w:type="gramEnd"/>
      <w:r>
        <w:t xml:space="preserve"> then they can go to the custom “site walk” activity window and enter their information before coming back to the develop and planning page. </w:t>
      </w:r>
      <w:r>
        <w:br/>
      </w:r>
      <w:r>
        <w:br/>
      </w:r>
    </w:p>
    <w:p w14:paraId="6C745523" w14:textId="77777777" w:rsidR="009E712F" w:rsidRDefault="009E712F" w:rsidP="009E712F">
      <w:pPr>
        <w:pStyle w:val="ListParagraph"/>
      </w:pPr>
    </w:p>
    <w:p w14:paraId="68644FE5" w14:textId="18A8CAAE" w:rsidR="00A22B29" w:rsidRDefault="00000000" w:rsidP="009E712F">
      <w:r>
        <w:t xml:space="preserve">If someone tries to advance an opportunity using the advance button but all the prerequisites are not met, we should highlight those sections temporarily in red on each page and mark their section button with a red exclamation icon in the top right of </w:t>
      </w:r>
      <w:proofErr w:type="spellStart"/>
      <w:r>
        <w:t>th</w:t>
      </w:r>
      <w:proofErr w:type="spellEnd"/>
      <w:r>
        <w:t xml:space="preserve"> e” Lead &amp; Qualify” or </w:t>
      </w:r>
      <w:proofErr w:type="gramStart"/>
      <w:r>
        <w:t>“ Develop</w:t>
      </w:r>
      <w:proofErr w:type="gramEnd"/>
      <w:r>
        <w:t xml:space="preserve"> &amp; Planning” buttons. This could be a browser based save so reloading the page might retrigger it, but opening a new browser would make it disappear unless the user tried to advance the opportunity again without the information. </w:t>
      </w:r>
    </w:p>
    <w:p w14:paraId="6B5A000C" w14:textId="77777777" w:rsidR="00A22B29" w:rsidRDefault="00A22B29" w:rsidP="009E712F"/>
    <w:p w14:paraId="76C0AFDC" w14:textId="77777777" w:rsidR="00A22B29" w:rsidRDefault="00000000" w:rsidP="009E712F">
      <w:proofErr w:type="spellStart"/>
      <w:r>
        <w:t>Opportunties</w:t>
      </w:r>
      <w:proofErr w:type="spellEnd"/>
      <w:r>
        <w:t xml:space="preserve"> need an “Open Account” button</w:t>
      </w:r>
    </w:p>
    <w:p w14:paraId="59279384" w14:textId="77777777" w:rsidR="00A22B29" w:rsidRDefault="00000000" w:rsidP="009E712F">
      <w:r>
        <w:t xml:space="preserve">Lead &amp; Qualifications stage of opportunities on the Qualification details panel it </w:t>
      </w:r>
      <w:proofErr w:type="gramStart"/>
      <w:r>
        <w:t>says</w:t>
      </w:r>
      <w:proofErr w:type="gramEnd"/>
      <w:r>
        <w:t xml:space="preserve"> “Decision Maker Found” and requires a complete or not complete. This should have a check to see if we have connected an associated contact with the tag “Decision Maker” now this associated contact panel does need an overhaul because it edits the core contact details, </w:t>
      </w:r>
      <w:proofErr w:type="spellStart"/>
      <w:r>
        <w:t>iin</w:t>
      </w:r>
      <w:proofErr w:type="spellEnd"/>
      <w:r>
        <w:t xml:space="preserve"> this overhaul we might be able to create opportunity specific role/relationship/duty tags or something like this…</w:t>
      </w:r>
      <w:r>
        <w:br/>
      </w:r>
      <w:r>
        <w:br/>
      </w:r>
      <w:r>
        <w:lastRenderedPageBreak/>
        <w:t xml:space="preserve">Quick notes need a “Regarding” section this is similar or identical to the note I made about timeline tags earlier. </w:t>
      </w:r>
    </w:p>
    <w:p w14:paraId="5E530DE3" w14:textId="77777777" w:rsidR="00A22B29" w:rsidRDefault="00A22B29" w:rsidP="009E712F"/>
    <w:p w14:paraId="33489CA0" w14:textId="77777777" w:rsidR="00A22B29" w:rsidRDefault="00000000" w:rsidP="009E712F">
      <w:r>
        <w:t>Opportunity File and activity tab on the log activity panel the “schedule Activity” button drops down into nothing with a weird scrollable bar.</w:t>
      </w:r>
    </w:p>
    <w:p w14:paraId="03AD73D4" w14:textId="77777777" w:rsidR="00A22B29" w:rsidRDefault="00A22B29" w:rsidP="009E712F"/>
    <w:p w14:paraId="30414D5B" w14:textId="77777777" w:rsidR="00A22B29" w:rsidRDefault="00000000" w:rsidP="009E712F">
      <w:r>
        <w:t>This is a major addition to the roadmap and needs to be done correctly as it integrates into almost every other section. We need a create Quote or Estimate button for opportunities. This is an entire section that we need to build out and then plug this ability into opportunities.</w:t>
      </w:r>
    </w:p>
    <w:p w14:paraId="54415E85" w14:textId="77777777" w:rsidR="00A22B29" w:rsidRDefault="00A22B29" w:rsidP="009E712F"/>
    <w:p w14:paraId="40BB3AD0" w14:textId="77777777" w:rsidR="009E712F" w:rsidRDefault="00000000" w:rsidP="009E712F">
      <w:r>
        <w:t xml:space="preserve">Negotiation sign-off panel on proposal &amp; Documents. We need to have a way to send new account paperwork or send forms to associated contacts via email using established forms. I don’t think we need to integrate the email or outlook function just yet, but we need to have a form or documents archive that has documents tagged with certain tags that allow us to pull only documents or forms relevant to that stage. </w:t>
      </w:r>
      <w:r>
        <w:br/>
      </w:r>
      <w:r>
        <w:br/>
      </w:r>
    </w:p>
    <w:p w14:paraId="69CC269C" w14:textId="77777777" w:rsidR="009E712F" w:rsidRDefault="009E712F" w:rsidP="009E712F">
      <w:pPr>
        <w:pStyle w:val="ListParagraph"/>
      </w:pPr>
    </w:p>
    <w:p w14:paraId="202312DE" w14:textId="77777777" w:rsidR="009E712F" w:rsidRDefault="00000000" w:rsidP="009E712F">
      <w:r>
        <w:t xml:space="preserve">This also needs to include sales materials and literature, I believe we may still use </w:t>
      </w:r>
      <w:proofErr w:type="spellStart"/>
      <w:r>
        <w:t>sharepoint</w:t>
      </w:r>
      <w:proofErr w:type="spellEnd"/>
      <w:r>
        <w:t xml:space="preserve"> and teams for this, but I need to figure out to what extent we want to continue our integration with that vs our own file sharing system… </w:t>
      </w:r>
      <w:r>
        <w:br/>
      </w:r>
      <w:r>
        <w:br/>
      </w:r>
    </w:p>
    <w:p w14:paraId="7C9787BE" w14:textId="77777777" w:rsidR="009E712F" w:rsidRDefault="009E712F" w:rsidP="009E712F">
      <w:pPr>
        <w:pStyle w:val="ListParagraph"/>
      </w:pPr>
    </w:p>
    <w:p w14:paraId="6AD3F293" w14:textId="63E9EC82" w:rsidR="00A22B29" w:rsidRDefault="00000000" w:rsidP="009E712F">
      <w:r>
        <w:t xml:space="preserve">For sending </w:t>
      </w:r>
      <w:proofErr w:type="gramStart"/>
      <w:r>
        <w:t>sign-offs</w:t>
      </w:r>
      <w:proofErr w:type="gramEnd"/>
      <w:r>
        <w:t xml:space="preserve"> and getting them back we might want to look at integrating with Docusign or something similar to aid us in getting this automated. We send it via email, they sign via a portal, maybe a local custom built one, who knows, then it returns to us and notifies the team members and/or sales team then automatically updates the CRM that it has been signed/ approved. </w:t>
      </w:r>
    </w:p>
    <w:p w14:paraId="600DDE92" w14:textId="77777777" w:rsidR="00A22B29" w:rsidRDefault="00A22B29" w:rsidP="009E712F"/>
    <w:p w14:paraId="0F2079E8" w14:textId="77777777" w:rsidR="00A22B29" w:rsidRDefault="00000000" w:rsidP="009E712F">
      <w:r>
        <w:t xml:space="preserve">On opportunity that add activity button sends a generic activity add panel, we need it to be the drop down and then go to the relevant activity. </w:t>
      </w:r>
    </w:p>
    <w:p w14:paraId="6BF17E37" w14:textId="77777777" w:rsidR="00A22B29" w:rsidRDefault="00A22B29" w:rsidP="009E712F"/>
    <w:p w14:paraId="622C4B4D" w14:textId="77777777" w:rsidR="009E712F" w:rsidRDefault="00000000" w:rsidP="009E712F">
      <w:r>
        <w:t xml:space="preserve">On </w:t>
      </w:r>
      <w:proofErr w:type="gramStart"/>
      <w:r>
        <w:t>an account</w:t>
      </w:r>
      <w:proofErr w:type="gramEnd"/>
      <w:r>
        <w:t xml:space="preserve"> </w:t>
      </w:r>
      <w:proofErr w:type="gramStart"/>
      <w:r>
        <w:t>for</w:t>
      </w:r>
      <w:proofErr w:type="gramEnd"/>
      <w:r>
        <w:t xml:space="preserve"> facilities there is no way to edit contacts listed for each facility. There is also no clear explanation for what primary contact checkbox does.</w:t>
      </w:r>
      <w:r>
        <w:br/>
        <w:t>Facilities should be clickable and go to a facility specific page that lists location, contacts, photos from site, any previous work done at site, notes for site, and satellite map view of site.</w:t>
      </w:r>
      <w:r>
        <w:br/>
      </w:r>
      <w:r>
        <w:br/>
      </w:r>
      <w:r>
        <w:lastRenderedPageBreak/>
        <w:br/>
      </w:r>
      <w:r>
        <w:br/>
      </w:r>
    </w:p>
    <w:p w14:paraId="5851AF06" w14:textId="77777777" w:rsidR="009E712F" w:rsidRDefault="009E712F" w:rsidP="009E712F">
      <w:pPr>
        <w:pStyle w:val="ListParagraph"/>
      </w:pPr>
    </w:p>
    <w:p w14:paraId="762A5213" w14:textId="77777777" w:rsidR="009E712F" w:rsidRDefault="00000000" w:rsidP="009E712F">
      <w:r>
        <w:t xml:space="preserve">When creating a project, we want the value to be associated with the quote or estimate value found in the estimate or quote. If no quote or estimate was </w:t>
      </w:r>
      <w:proofErr w:type="gramStart"/>
      <w:r>
        <w:t>used</w:t>
      </w:r>
      <w:proofErr w:type="gramEnd"/>
      <w:r>
        <w:t xml:space="preserve"> then they can ask for an entry. </w:t>
      </w:r>
      <w:r>
        <w:br/>
      </w:r>
      <w:r>
        <w:br/>
      </w:r>
    </w:p>
    <w:p w14:paraId="509B9BD6" w14:textId="77777777" w:rsidR="009E712F" w:rsidRDefault="009E712F" w:rsidP="009E712F">
      <w:pPr>
        <w:pStyle w:val="ListParagraph"/>
      </w:pPr>
    </w:p>
    <w:p w14:paraId="396FBCAC" w14:textId="77777777" w:rsidR="009E712F" w:rsidRDefault="00000000" w:rsidP="009E712F">
      <w:r>
        <w:t xml:space="preserve">On operations the generator and responsible party panel known as “intake” we want “site” to be the facility or location we selected during the sales process. Generator contact </w:t>
      </w:r>
      <w:r>
        <w:br/>
      </w:r>
      <w:r>
        <w:br/>
      </w:r>
    </w:p>
    <w:p w14:paraId="0EA5F398" w14:textId="77777777" w:rsidR="009E712F" w:rsidRDefault="009E712F" w:rsidP="009E712F">
      <w:pPr>
        <w:pStyle w:val="ListParagraph"/>
      </w:pPr>
    </w:p>
    <w:p w14:paraId="229C1AE4" w14:textId="77777777" w:rsidR="009E712F" w:rsidRDefault="00000000" w:rsidP="009E712F">
      <w:r>
        <w:t xml:space="preserve">Once an opportunity has been won and a project is </w:t>
      </w:r>
      <w:proofErr w:type="gramStart"/>
      <w:r>
        <w:t>created</w:t>
      </w:r>
      <w:proofErr w:type="gramEnd"/>
      <w:r>
        <w:t xml:space="preserve"> we need a button at the top of the opportunity </w:t>
      </w:r>
      <w:proofErr w:type="spellStart"/>
      <w:r>
        <w:t>nect</w:t>
      </w:r>
      <w:proofErr w:type="spellEnd"/>
      <w:r>
        <w:t xml:space="preserve"> to “Edit opportunity” and “awarded” that </w:t>
      </w:r>
      <w:proofErr w:type="gramStart"/>
      <w:r>
        <w:t>says</w:t>
      </w:r>
      <w:proofErr w:type="gramEnd"/>
      <w:r>
        <w:t xml:space="preserve"> </w:t>
      </w:r>
      <w:proofErr w:type="gramStart"/>
      <w:r>
        <w:t>“ Open</w:t>
      </w:r>
      <w:proofErr w:type="gramEnd"/>
      <w:r>
        <w:t xml:space="preserve"> Project” and takes you to the linked project. </w:t>
      </w:r>
      <w:r>
        <w:br/>
      </w:r>
      <w:r>
        <w:br/>
      </w:r>
    </w:p>
    <w:p w14:paraId="59C0600A" w14:textId="77777777" w:rsidR="009E712F" w:rsidRDefault="009E712F" w:rsidP="009E712F">
      <w:pPr>
        <w:pStyle w:val="ListParagraph"/>
      </w:pPr>
    </w:p>
    <w:p w14:paraId="2A83E204" w14:textId="480FD646" w:rsidR="00A22B29" w:rsidRDefault="00000000" w:rsidP="009E712F">
      <w:r>
        <w:t xml:space="preserve">on a won opportunity above the progress bar and below the opportunity title and description text is says what stage the opportunity is at, the est close date and the word “pipeline” when an opportunity is won it says “won” </w:t>
      </w:r>
      <w:proofErr w:type="gramStart"/>
      <w:r>
        <w:t>“ close</w:t>
      </w:r>
      <w:proofErr w:type="gramEnd"/>
      <w:r>
        <w:t xml:space="preserve"> date” and “won”. I think the first badge is fine, but the second </w:t>
      </w:r>
      <w:proofErr w:type="gramStart"/>
      <w:r>
        <w:t>“ won</w:t>
      </w:r>
      <w:proofErr w:type="gramEnd"/>
      <w:r>
        <w:t xml:space="preserve">” badge that used to say pipeline should say something like “project: ‘stage’” and list the stage the project is at. This should be similar to the delivery tracker section of the sales applet that lists won opportunities and follows their status. </w:t>
      </w:r>
      <w:r>
        <w:br/>
      </w:r>
      <w:r>
        <w:br/>
        <w:t>Account creation still lists site names as an option,</w:t>
      </w:r>
      <w:r>
        <w:br/>
        <w:t xml:space="preserve">Company profile – industry </w:t>
      </w:r>
      <w:proofErr w:type="gramStart"/>
      <w:r>
        <w:t>“ not</w:t>
      </w:r>
      <w:proofErr w:type="gramEnd"/>
      <w:r>
        <w:t xml:space="preserve"> set” is not editable </w:t>
      </w:r>
      <w:proofErr w:type="spellStart"/>
      <w:r>
        <w:t>vcia</w:t>
      </w:r>
      <w:proofErr w:type="spellEnd"/>
      <w:r>
        <w:t xml:space="preserve"> the edit button for company profile.</w:t>
      </w:r>
    </w:p>
    <w:p w14:paraId="20828BCC" w14:textId="77777777" w:rsidR="00A22B29" w:rsidRDefault="00A22B29" w:rsidP="009E712F"/>
    <w:p w14:paraId="4B39CA81" w14:textId="77777777" w:rsidR="00A22B29" w:rsidRDefault="00000000" w:rsidP="009E712F">
      <w:r>
        <w:t xml:space="preserve">Vendor approval uses Maya </w:t>
      </w:r>
      <w:proofErr w:type="spellStart"/>
      <w:r>
        <w:t>chen</w:t>
      </w:r>
      <w:proofErr w:type="spellEnd"/>
      <w:r>
        <w:t xml:space="preserve">, Luis Romero, and Priya Patel instead of actual employees. This is still a divide between users/employees and their </w:t>
      </w:r>
      <w:proofErr w:type="gramStart"/>
      <w:r>
        <w:t>roles,</w:t>
      </w:r>
      <w:proofErr w:type="gramEnd"/>
      <w:r>
        <w:t xml:space="preserve"> job descriptions. </w:t>
      </w:r>
      <w:r>
        <w:br/>
      </w:r>
      <w:r>
        <w:br/>
        <w:t xml:space="preserve">On Vendor compliance it asks for rate </w:t>
      </w:r>
      <w:proofErr w:type="gramStart"/>
      <w:r>
        <w:t>card</w:t>
      </w:r>
      <w:proofErr w:type="gramEnd"/>
      <w:r>
        <w:t xml:space="preserve"> and lists 2026 standard environmental services, we need to figure out where/how we want this created. I think it should be tied to items able to be listed on estimates and quote forms. (those still need to be created as well) </w:t>
      </w:r>
      <w:r>
        <w:br/>
      </w:r>
      <w:r>
        <w:br/>
        <w:t xml:space="preserve">On Vendor compliance W-9 should ask for a copy to be uploaded, then it messages the office admin for </w:t>
      </w:r>
      <w:r>
        <w:lastRenderedPageBreak/>
        <w:t xml:space="preserve">review and approval before marking it as </w:t>
      </w:r>
      <w:proofErr w:type="gramStart"/>
      <w:r>
        <w:t>“ approved</w:t>
      </w:r>
      <w:proofErr w:type="gramEnd"/>
      <w:r>
        <w:t xml:space="preserve">”. The other options should be “Missing”, “Under Review”, “Approved”, “Expired”, and “Needs Attention”.  </w:t>
      </w:r>
    </w:p>
    <w:p w14:paraId="031A95F4" w14:textId="77777777" w:rsidR="00A22B29" w:rsidRDefault="00000000" w:rsidP="009E712F">
      <w:r>
        <w:t xml:space="preserve">On Vendor compliance Insurance should ask for a copy of their COI </w:t>
      </w:r>
      <w:proofErr w:type="gramStart"/>
      <w:r>
        <w:t>be</w:t>
      </w:r>
      <w:proofErr w:type="gramEnd"/>
      <w:r>
        <w:t xml:space="preserve"> uploaded and then request review and approval on it before it marks the status as valid. The other </w:t>
      </w:r>
      <w:proofErr w:type="gramStart"/>
      <w:r>
        <w:t>drop down</w:t>
      </w:r>
      <w:proofErr w:type="gramEnd"/>
      <w:r>
        <w:t xml:space="preserve"> options should be </w:t>
      </w:r>
      <w:proofErr w:type="gramStart"/>
      <w:r>
        <w:t>“ Valid</w:t>
      </w:r>
      <w:proofErr w:type="gramEnd"/>
      <w:r>
        <w:t xml:space="preserve">” “Under Review” </w:t>
      </w:r>
      <w:proofErr w:type="gramStart"/>
      <w:r>
        <w:t>“ Expired</w:t>
      </w:r>
      <w:proofErr w:type="gramEnd"/>
      <w:r>
        <w:t xml:space="preserve">”, “Expiring”, “Waived” </w:t>
      </w:r>
      <w:r>
        <w:br/>
        <w:t>On Vendor compliance We need to fix performance rating so that is says (+A – F) as a drop down.</w:t>
      </w:r>
    </w:p>
    <w:p w14:paraId="542C325D" w14:textId="77777777" w:rsidR="009E712F" w:rsidRDefault="00000000" w:rsidP="009E712F">
      <w:r>
        <w:t xml:space="preserve">On Vendor compliance we need to autogenerate an account Vendor ID or have </w:t>
      </w:r>
      <w:proofErr w:type="spellStart"/>
      <w:r>
        <w:t>someway</w:t>
      </w:r>
      <w:proofErr w:type="spellEnd"/>
      <w:r>
        <w:t xml:space="preserve"> it </w:t>
      </w:r>
      <w:proofErr w:type="gramStart"/>
      <w:r>
        <w:t>is</w:t>
      </w:r>
      <w:proofErr w:type="gramEnd"/>
      <w:r>
        <w:t xml:space="preserve"> created… maybe an auto assigned vendor ID? Not sure what best practices are for this. </w:t>
      </w:r>
      <w:r>
        <w:br/>
      </w:r>
      <w:r>
        <w:br/>
        <w:t xml:space="preserve">On account service agreement we need agreements selected under agreement type to utilize a preexisting form for MSA, standing work order, and or rate agreement. It should also allow for the option to upload a different one that would need to be sent to office admin or someone internally for review and approval. </w:t>
      </w:r>
      <w:r>
        <w:br/>
      </w:r>
      <w:r>
        <w:br/>
        <w:t xml:space="preserve">On account service agreement mentions “Rate Card” again and lists the “2026 standard environmental services” this may be different if a “Rate agreement” is selected in agreement type or something else. Basically, we need to figure out how this service agreement edit panel should look given the different choices, what documents we need to collect and what info we need listed where. </w:t>
      </w:r>
      <w:r>
        <w:br/>
      </w:r>
      <w:r>
        <w:br/>
      </w:r>
    </w:p>
    <w:p w14:paraId="6DCD1B53" w14:textId="77777777" w:rsidR="009E712F" w:rsidRDefault="00000000" w:rsidP="009E712F">
      <w:r>
        <w:t xml:space="preserve">Under service Agreement there is also Master service agreement – not sent, COI, and W-9. We are listing sent, not sent, and on file. If we are expecting to receive W-9s then that makes sense </w:t>
      </w:r>
      <w:proofErr w:type="gramStart"/>
      <w:r>
        <w:t>and we should</w:t>
      </w:r>
      <w:proofErr w:type="gramEnd"/>
      <w:r>
        <w:t xml:space="preserve"> we should track it according to us providing </w:t>
      </w:r>
      <w:proofErr w:type="gramStart"/>
      <w:r>
        <w:t>them the information</w:t>
      </w:r>
      <w:proofErr w:type="gramEnd"/>
      <w:r>
        <w:t xml:space="preserve"> with </w:t>
      </w:r>
      <w:proofErr w:type="spellStart"/>
      <w:r>
        <w:t>experations</w:t>
      </w:r>
      <w:proofErr w:type="spellEnd"/>
      <w:r>
        <w:t xml:space="preserve">, contact emails and automatic notifications on when we need to send updated information. If it is for us to receive their stuff, this has some overlap with the vendor tab above. We need to sort out when they are our </w:t>
      </w:r>
      <w:proofErr w:type="gramStart"/>
      <w:r>
        <w:t>customer</w:t>
      </w:r>
      <w:proofErr w:type="gramEnd"/>
      <w:r>
        <w:t xml:space="preserve"> and when we are their </w:t>
      </w:r>
      <w:proofErr w:type="spellStart"/>
      <w:proofErr w:type="gramStart"/>
      <w:r>
        <w:t>serviceprover</w:t>
      </w:r>
      <w:proofErr w:type="spellEnd"/>
      <w:proofErr w:type="gramEnd"/>
      <w:r>
        <w:t xml:space="preserve">. Then the off case where we are both </w:t>
      </w:r>
      <w:proofErr w:type="spellStart"/>
      <w:r>
        <w:t xml:space="preserve">each </w:t>
      </w:r>
      <w:proofErr w:type="gramStart"/>
      <w:r>
        <w:t>others</w:t>
      </w:r>
      <w:proofErr w:type="spellEnd"/>
      <w:proofErr w:type="gramEnd"/>
      <w:r>
        <w:t xml:space="preserve"> customer and service provider. This is just a bit confusing </w:t>
      </w:r>
      <w:proofErr w:type="gramStart"/>
      <w:r>
        <w:t>currently</w:t>
      </w:r>
      <w:proofErr w:type="gramEnd"/>
      <w:r>
        <w:t xml:space="preserve"> so we need to flush it out with good detail. </w:t>
      </w:r>
      <w:r>
        <w:br/>
      </w:r>
    </w:p>
    <w:p w14:paraId="2DF75203" w14:textId="61073D72" w:rsidR="00A22B29" w:rsidRDefault="00000000" w:rsidP="009E712F">
      <w:r>
        <w:br/>
        <w:t xml:space="preserve">The subcontractor assignment section doesn’t make </w:t>
      </w:r>
      <w:proofErr w:type="gramStart"/>
      <w:r>
        <w:t>since</w:t>
      </w:r>
      <w:proofErr w:type="gramEnd"/>
      <w:r>
        <w:t xml:space="preserve"> </w:t>
      </w:r>
      <w:proofErr w:type="spellStart"/>
      <w:r>
        <w:t>since</w:t>
      </w:r>
      <w:proofErr w:type="spellEnd"/>
      <w:r>
        <w:t xml:space="preserve"> it asks for a rate card, rate amount and rate type (hourly, unit based, etc.) these seem contradictory. </w:t>
      </w:r>
      <w:r>
        <w:br/>
      </w:r>
      <w:r>
        <w:br/>
        <w:t>On job and dispatch board assignment of workers the worker assignment display is broken and crunched to the left.</w:t>
      </w:r>
      <w:r>
        <w:br/>
      </w:r>
      <w:r>
        <w:br/>
        <w:t xml:space="preserve">On job and dispatch somehow when creating a dispatch request from a job it </w:t>
      </w:r>
      <w:proofErr w:type="gramStart"/>
      <w:r>
        <w:t>created</w:t>
      </w:r>
      <w:proofErr w:type="gramEnd"/>
      <w:r>
        <w:t xml:space="preserve"> two </w:t>
      </w:r>
      <w:proofErr w:type="gramStart"/>
      <w:r>
        <w:t>a draft</w:t>
      </w:r>
      <w:proofErr w:type="gramEnd"/>
      <w:r>
        <w:t xml:space="preserve"> and then the main one. They are </w:t>
      </w:r>
      <w:proofErr w:type="spellStart"/>
      <w:r>
        <w:t>labled</w:t>
      </w:r>
      <w:proofErr w:type="spellEnd"/>
      <w:r>
        <w:t xml:space="preserve"> JOB-2026-0916-35 and JOB-2026-0916-36</w:t>
      </w:r>
      <w:r>
        <w:br/>
      </w:r>
      <w:r>
        <w:br/>
        <w:t xml:space="preserve">On Dispatch and jobs we need to always have a button to take us back to the Project the job is for. </w:t>
      </w:r>
      <w:r>
        <w:br/>
      </w:r>
      <w:r>
        <w:br/>
        <w:t xml:space="preserve">On frontline app for sampling job we need </w:t>
      </w:r>
      <w:proofErr w:type="spellStart"/>
      <w:r>
        <w:t>captuire</w:t>
      </w:r>
      <w:proofErr w:type="spellEnd"/>
      <w:r>
        <w:t xml:space="preserve"> travel and truck time we need to capture start odometer and then arrival odometer on site then again for each time the truck relocates to a new site. </w:t>
      </w:r>
      <w:r>
        <w:br/>
      </w:r>
      <w:r>
        <w:br/>
      </w:r>
      <w:r>
        <w:lastRenderedPageBreak/>
        <w:t xml:space="preserve">front line app doesn’t let you add additional samples. </w:t>
      </w:r>
      <w:proofErr w:type="gramStart"/>
      <w:r>
        <w:t>Its</w:t>
      </w:r>
      <w:proofErr w:type="gramEnd"/>
      <w:r>
        <w:t xml:space="preserve"> only one. </w:t>
      </w:r>
      <w:r>
        <w:br/>
      </w:r>
      <w:r>
        <w:br/>
        <w:t xml:space="preserve">Field service front line app needs major improvements to data collection, and ability to handle multiple inputs like multiple samples, or photos. Job status progression does not move along with work plan completion. </w:t>
      </w:r>
      <w:r>
        <w:br/>
        <w:t>completed jobs should not be able to be rescheduled, it should be either an edit to the data or a new dispatch request.</w:t>
      </w:r>
      <w:r>
        <w:br/>
      </w:r>
      <w:r>
        <w:br/>
        <w:t xml:space="preserve">for job and dispatch of jobs we need to work on the planning and scheduling of resources and such. Maybe </w:t>
      </w:r>
      <w:proofErr w:type="spellStart"/>
      <w:proofErr w:type="gramStart"/>
      <w:r>
        <w:t>its</w:t>
      </w:r>
      <w:proofErr w:type="spellEnd"/>
      <w:proofErr w:type="gramEnd"/>
      <w:r>
        <w:t xml:space="preserve"> for the schedule </w:t>
      </w:r>
      <w:proofErr w:type="gramStart"/>
      <w:r>
        <w:t>board, but</w:t>
      </w:r>
      <w:proofErr w:type="gramEnd"/>
      <w:r>
        <w:t xml:space="preserve"> doing it all from inside the job is confusing. </w:t>
      </w:r>
      <w:r>
        <w:br/>
      </w:r>
      <w:r>
        <w:br/>
        <w:t>on the schedule within jobs and dispatch is shows completed work on the calendar as “</w:t>
      </w:r>
      <w:proofErr w:type="spellStart"/>
      <w:r>
        <w:t>Yeady</w:t>
      </w:r>
      <w:proofErr w:type="spellEnd"/>
      <w:r>
        <w:t>” instead of “completed”.</w:t>
      </w:r>
      <w:r>
        <w:br/>
      </w:r>
      <w:r>
        <w:br/>
        <w:t xml:space="preserve">for samples collected we need a way to assign a lab and report results. </w:t>
      </w:r>
      <w:r>
        <w:br/>
        <w:t xml:space="preserve">on samples it mentions north view, sample interval, and container label. These are photos that should be uploaded during sampling. Can we get that added to the front line </w:t>
      </w:r>
      <w:proofErr w:type="gramStart"/>
      <w:r>
        <w:t>work load</w:t>
      </w:r>
      <w:proofErr w:type="gramEnd"/>
      <w:r>
        <w:t xml:space="preserve">. </w:t>
      </w:r>
      <w:r>
        <w:br/>
      </w:r>
      <w:proofErr w:type="gramStart"/>
      <w:r>
        <w:t>to</w:t>
      </w:r>
      <w:proofErr w:type="gramEnd"/>
      <w:r>
        <w:t xml:space="preserve"> be honest we might want to adjust how we build out job dispatch templates, what all information they request from the frontline worker and then how that information is presented in the project report and sample report logs. </w:t>
      </w:r>
      <w:r>
        <w:br/>
      </w:r>
      <w:r>
        <w:br/>
        <w:t xml:space="preserve">materials listed in a job assignment section under materials are noted as reserved, but it is possible to reserve more than you have in stock. </w:t>
      </w:r>
      <w:r>
        <w:br/>
      </w:r>
      <w:r>
        <w:br/>
        <w:t>Credentials and certifications can expire but there is no way to update or clear those blocks.</w:t>
      </w:r>
      <w:r>
        <w:br/>
        <w:t>when pushing jobs to dispatch is creates duplicates.</w:t>
      </w:r>
      <w:r>
        <w:br/>
      </w:r>
      <w:r>
        <w:br/>
        <w:t xml:space="preserve">Project status never moves to mobilize or field work when it is clearly scheduled and completed. </w:t>
      </w:r>
      <w:r>
        <w:br/>
      </w:r>
      <w:r>
        <w:br/>
        <w:t xml:space="preserve">In frontline app for Log </w:t>
      </w:r>
      <w:proofErr w:type="gramStart"/>
      <w:r>
        <w:t>PPE</w:t>
      </w:r>
      <w:proofErr w:type="gramEnd"/>
      <w:r>
        <w:t xml:space="preserve"> you can get a negative </w:t>
      </w:r>
      <w:proofErr w:type="gramStart"/>
      <w:r>
        <w:t>amount</w:t>
      </w:r>
      <w:proofErr w:type="gramEnd"/>
      <w:r>
        <w:t xml:space="preserve"> of materials, this shouldn’t block equipment </w:t>
      </w:r>
      <w:proofErr w:type="gramStart"/>
      <w:r>
        <w:t>usage, but</w:t>
      </w:r>
      <w:proofErr w:type="gramEnd"/>
      <w:r>
        <w:t xml:space="preserve"> should ask or confirm if this is correct and if they force it and say happen to have extra of something it should flag the ops manager that inventory is wrong and going negative. Regardless of inventory count we should track what was used and potentially even let us do write in items. </w:t>
      </w:r>
      <w:r>
        <w:br/>
      </w:r>
      <w:r>
        <w:br/>
        <w:t xml:space="preserve">We also need to track waste post site work competition if waste requires to be tracked </w:t>
      </w:r>
      <w:proofErr w:type="gramStart"/>
      <w:r>
        <w:t>per</w:t>
      </w:r>
      <w:proofErr w:type="gramEnd"/>
      <w:r>
        <w:t xml:space="preserve"> TCEQ and EPA guidelines, we will be using BioRemedy’s </w:t>
      </w:r>
      <w:proofErr w:type="gramStart"/>
      <w:r>
        <w:t>10 day</w:t>
      </w:r>
      <w:proofErr w:type="gramEnd"/>
      <w:r>
        <w:t xml:space="preserve"> storage </w:t>
      </w:r>
      <w:proofErr w:type="gramStart"/>
      <w:r>
        <w:t>permit  and</w:t>
      </w:r>
      <w:proofErr w:type="gramEnd"/>
      <w:r>
        <w:t xml:space="preserve"> oily waste handler permit as we as </w:t>
      </w:r>
      <w:proofErr w:type="spellStart"/>
      <w:r>
        <w:t>manyt</w:t>
      </w:r>
      <w:proofErr w:type="spellEnd"/>
      <w:r>
        <w:t xml:space="preserve"> other permits the company holds. These permits should also be </w:t>
      </w:r>
      <w:proofErr w:type="gramStart"/>
      <w:r>
        <w:t>tracked</w:t>
      </w:r>
      <w:proofErr w:type="gramEnd"/>
      <w:r>
        <w:t xml:space="preserve"> and managed by the </w:t>
      </w:r>
      <w:proofErr w:type="spellStart"/>
      <w:r>
        <w:t>crm</w:t>
      </w:r>
      <w:proofErr w:type="spellEnd"/>
      <w:r>
        <w:t xml:space="preserve">. We need to make sure we get disposal requests, receipts, and </w:t>
      </w:r>
      <w:proofErr w:type="spellStart"/>
      <w:r>
        <w:t>anyt</w:t>
      </w:r>
      <w:proofErr w:type="spellEnd"/>
      <w:r>
        <w:t xml:space="preserve"> other expenses needed to track total cost </w:t>
      </w:r>
      <w:proofErr w:type="gramStart"/>
      <w:r>
        <w:t>on</w:t>
      </w:r>
      <w:proofErr w:type="gramEnd"/>
      <w:r>
        <w:t xml:space="preserve"> jobs. </w:t>
      </w:r>
      <w:r>
        <w:br/>
      </w:r>
      <w:r>
        <w:br/>
        <w:t xml:space="preserve">Hours for workers in labor section </w:t>
      </w:r>
      <w:proofErr w:type="gramStart"/>
      <w:r>
        <w:t>not</w:t>
      </w:r>
      <w:proofErr w:type="gramEnd"/>
      <w:r>
        <w:t xml:space="preserve"> being tracked if you schedule them.</w:t>
      </w:r>
      <w:r>
        <w:br/>
      </w:r>
      <w:r>
        <w:br/>
        <w:t xml:space="preserve">There is no way to progress a project to close. Once we close a project it needs to move to billing and invoicing, that should pull rates from the rate sheet, equipment used, labor used, consumables used and generate a cost report and a Profit and loss report for the job. </w:t>
      </w:r>
      <w:r>
        <w:br/>
      </w:r>
      <w:r>
        <w:lastRenderedPageBreak/>
        <w:br/>
        <w:t xml:space="preserve">The </w:t>
      </w:r>
      <w:proofErr w:type="gramStart"/>
      <w:r>
        <w:t>front line</w:t>
      </w:r>
      <w:proofErr w:type="gramEnd"/>
      <w:r>
        <w:t xml:space="preserve"> app needs to </w:t>
      </w:r>
      <w:proofErr w:type="gramStart"/>
      <w:r>
        <w:t>permit for multiple of</w:t>
      </w:r>
      <w:proofErr w:type="gramEnd"/>
      <w:r>
        <w:t xml:space="preserve"> samples and collect more data, look into </w:t>
      </w:r>
      <w:proofErr w:type="spellStart"/>
      <w:r>
        <w:t>streetsmart</w:t>
      </w:r>
      <w:proofErr w:type="spellEnd"/>
      <w:r>
        <w:t xml:space="preserve"> and see how granular the data can get for their connection. If looking at a few sample post work reports could help you get an understanding of what type of </w:t>
      </w:r>
      <w:proofErr w:type="gramStart"/>
      <w:r>
        <w:t>info</w:t>
      </w:r>
      <w:proofErr w:type="gramEnd"/>
      <w:r>
        <w:t xml:space="preserve"> we need </w:t>
      </w:r>
      <w:proofErr w:type="gramStart"/>
      <w:r>
        <w:t>to be</w:t>
      </w:r>
      <w:proofErr w:type="gramEnd"/>
      <w:r>
        <w:t xml:space="preserve"> gather that could be good. </w:t>
      </w:r>
      <w:r>
        <w:br/>
      </w:r>
      <w:r>
        <w:br/>
        <w:t xml:space="preserve">We want the </w:t>
      </w:r>
      <w:proofErr w:type="gramStart"/>
      <w:r>
        <w:t>front line</w:t>
      </w:r>
      <w:proofErr w:type="gramEnd"/>
      <w:r>
        <w:t xml:space="preserve"> workers to fill in information in a structured way but also be able to note things as we progress. Like the generator was actually this trucking company, the state showed up and wanted additional samples or this or that. There should almost be a “+ activity” button and the </w:t>
      </w:r>
      <w:proofErr w:type="gramStart"/>
      <w:r>
        <w:t>front line</w:t>
      </w:r>
      <w:proofErr w:type="gramEnd"/>
      <w:r>
        <w:t xml:space="preserve"> worker can add different things into the report like notes, or additional samples, or a waste signature, or photos. This way the frontline </w:t>
      </w:r>
      <w:proofErr w:type="gramStart"/>
      <w:r>
        <w:t>worker follows</w:t>
      </w:r>
      <w:proofErr w:type="gramEnd"/>
      <w:r>
        <w:t xml:space="preserve"> their required </w:t>
      </w:r>
      <w:proofErr w:type="gramStart"/>
      <w:r>
        <w:t>template, but</w:t>
      </w:r>
      <w:proofErr w:type="gramEnd"/>
      <w:r>
        <w:t xml:space="preserve"> can </w:t>
      </w:r>
      <w:proofErr w:type="gramStart"/>
      <w:r>
        <w:t>add in</w:t>
      </w:r>
      <w:proofErr w:type="gramEnd"/>
      <w:r>
        <w:t xml:space="preserve"> additional info as needed since the front line enviro0nment may deviate from the template. </w:t>
      </w:r>
    </w:p>
    <w:sectPr w:rsidR="00A22B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AF48E" w14:textId="77777777" w:rsidR="00660098" w:rsidRDefault="00660098">
      <w:pPr>
        <w:spacing w:after="0" w:line="240" w:lineRule="auto"/>
      </w:pPr>
      <w:r>
        <w:separator/>
      </w:r>
    </w:p>
  </w:endnote>
  <w:endnote w:type="continuationSeparator" w:id="0">
    <w:p w14:paraId="43DA7C18" w14:textId="77777777" w:rsidR="00660098" w:rsidRDefault="00660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904F6" w14:textId="77777777" w:rsidR="00660098" w:rsidRDefault="00660098">
      <w:pPr>
        <w:spacing w:after="0" w:line="240" w:lineRule="auto"/>
      </w:pPr>
      <w:r>
        <w:rPr>
          <w:color w:val="000000"/>
        </w:rPr>
        <w:separator/>
      </w:r>
    </w:p>
  </w:footnote>
  <w:footnote w:type="continuationSeparator" w:id="0">
    <w:p w14:paraId="6E2C0DF5" w14:textId="77777777" w:rsidR="00660098" w:rsidRDefault="006600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E0132"/>
    <w:multiLevelType w:val="hybridMultilevel"/>
    <w:tmpl w:val="29ECB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936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22B29"/>
    <w:rsid w:val="001C0632"/>
    <w:rsid w:val="00660098"/>
    <w:rsid w:val="009E712F"/>
    <w:rsid w:val="00A22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149C"/>
  <w15:docId w15:val="{F8ACB92D-4F7A-4D93-A322-D5428DE2A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U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2758</Words>
  <Characters>15725</Characters>
  <Application>Microsoft Office Word</Application>
  <DocSecurity>0</DocSecurity>
  <Lines>131</Lines>
  <Paragraphs>36</Paragraphs>
  <ScaleCrop>false</ScaleCrop>
  <Company/>
  <LinksUpToDate>false</LinksUpToDate>
  <CharactersWithSpaces>18447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Gilbert</dc:creator>
  <dc:description/>
  <cp:lastModifiedBy>Braden Gilbert</cp:lastModifiedBy>
  <cp:revision>2</cp:revision>
  <dcterms:created xsi:type="dcterms:W3CDTF">2026-09-16T20:47:00Z</dcterms:created>
  <dcterms:modified xsi:type="dcterms:W3CDTF">2026-09-16T20:47:00Z</dcterms:modified>
</cp:coreProperties>
</file>